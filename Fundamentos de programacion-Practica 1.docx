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XSpec="center" w:tblpY="184"/>
        <w:tblW w:w="109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66"/>
        <w:gridCol w:w="3959"/>
        <w:gridCol w:w="5016"/>
      </w:tblGrid>
      <w:tr w:rsidR="00222BDE" w:rsidTr="00222BDE">
        <w:trPr>
          <w:trHeight w:val="487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BDE" w:rsidRDefault="00222BDE" w:rsidP="008632FB">
            <w:pPr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60288" behindDoc="1" locked="0" layoutInCell="1" allowOverlap="1" wp14:anchorId="22D8D821" wp14:editId="73E82B3F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22BDE" w:rsidRDefault="00222BDE" w:rsidP="008632FB">
            <w:pPr>
              <w:ind w:left="38"/>
              <w:jc w:val="center"/>
            </w:pPr>
          </w:p>
        </w:tc>
        <w:tc>
          <w:tcPr>
            <w:tcW w:w="89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22BDE" w:rsidRPr="00222BDE" w:rsidRDefault="00222BDE" w:rsidP="00222BDE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</w:tc>
      </w:tr>
      <w:tr w:rsidR="00222BDE" w:rsidTr="00222BDE">
        <w:trPr>
          <w:trHeight w:val="37"/>
        </w:trPr>
        <w:tc>
          <w:tcPr>
            <w:tcW w:w="5925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BDE" w:rsidRDefault="00222BDE" w:rsidP="008632FB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222BDE" w:rsidRPr="00222BDE" w:rsidRDefault="00222BDE" w:rsidP="00222BDE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</w:tc>
        <w:tc>
          <w:tcPr>
            <w:tcW w:w="50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BDE" w:rsidRDefault="00222BDE" w:rsidP="008632F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222BDE" w:rsidRDefault="00222BDE" w:rsidP="008632F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222BDE" w:rsidRDefault="00222BDE" w:rsidP="00222BDE">
      <w:pPr>
        <w:pStyle w:val="Standard"/>
      </w:pPr>
    </w:p>
    <w:p w:rsidR="00222BDE" w:rsidRDefault="00222BDE" w:rsidP="00222BDE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tbl>
      <w:tblPr>
        <w:tblpPr w:leftFromText="141" w:rightFromText="141" w:vertAnchor="text" w:horzAnchor="margin" w:tblpXSpec="center" w:tblpY="858"/>
        <w:tblW w:w="1197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5"/>
        <w:gridCol w:w="7854"/>
      </w:tblGrid>
      <w:tr w:rsidR="00222BDE" w:rsidTr="008632FB">
        <w:trPr>
          <w:trHeight w:hRule="exact" w:val="731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D0181C" wp14:editId="4639A657">
                      <wp:simplePos x="0" y="0"/>
                      <wp:positionH relativeFrom="margin">
                        <wp:posOffset>400685</wp:posOffset>
                      </wp:positionH>
                      <wp:positionV relativeFrom="paragraph">
                        <wp:posOffset>-29845</wp:posOffset>
                      </wp:positionV>
                      <wp:extent cx="6765925" cy="0"/>
                      <wp:effectExtent l="0" t="0" r="0" b="0"/>
                      <wp:wrapNone/>
                      <wp:docPr id="2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5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>
                                <a:solidFill>
                                  <a:srgbClr val="3465A4"/>
                                </a:solidFill>
                                <a:prstDash val="solid"/>
                                <a:miter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114" o:spid="_x0000_s1026" type="#_x0000_t32" style="position:absolute;margin-left:31.55pt;margin-top:-2.35pt;width:532.75pt;height:0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" strokecolor="#3465a4" strokeweight=".35mm">
                      <v:stroke joinstyle="miter"/>
                      <w10:wrap anchorx="margin"/>
                    </v:shape>
                  </w:pict>
                </mc:Fallback>
              </mc:AlternateContent>
            </w:r>
          </w:p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Pr="00F46078" w:rsidRDefault="00222BDE" w:rsidP="008632FB">
            <w:pPr>
              <w:pStyle w:val="TableContents"/>
              <w:ind w:left="629"/>
              <w:rPr>
                <w:lang w:val="es-MX"/>
              </w:rPr>
            </w:pPr>
            <w:r w:rsidRPr="00F46078">
              <w:rPr>
                <w:lang w:val="es-MX"/>
              </w:rPr>
              <w:t>M. I. Marco Antonio Martínez Quintana</w:t>
            </w:r>
          </w:p>
        </w:tc>
      </w:tr>
      <w:tr w:rsidR="00222BDE" w:rsidTr="008632FB">
        <w:trPr>
          <w:trHeight w:hRule="exact" w:val="790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Pr="00F46078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Programanción</w:t>
            </w:r>
            <w:proofErr w:type="spellEnd"/>
          </w:p>
        </w:tc>
      </w:tr>
      <w:tr w:rsidR="00222BDE" w:rsidTr="008632FB">
        <w:trPr>
          <w:trHeight w:hRule="exact" w:val="725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TableContents"/>
              <w:ind w:left="629"/>
            </w:pPr>
            <w:r>
              <w:t>03</w:t>
            </w:r>
          </w:p>
        </w:tc>
      </w:tr>
      <w:tr w:rsidR="00222BDE" w:rsidTr="008632FB">
        <w:trPr>
          <w:trHeight w:hRule="exact" w:val="731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TableContents"/>
              <w:ind w:left="629"/>
            </w:pPr>
            <w:r>
              <w:t>0</w:t>
            </w:r>
          </w:p>
        </w:tc>
      </w:tr>
      <w:tr w:rsidR="00222BDE" w:rsidTr="008632FB">
        <w:trPr>
          <w:trHeight w:hRule="exact" w:val="725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F46078" w:rsidP="008632FB">
            <w:pPr>
              <w:pStyle w:val="TableContents"/>
              <w:ind w:left="629"/>
            </w:pPr>
            <w:r>
              <w:t>Guzman Moreno Jesus</w:t>
            </w:r>
          </w:p>
        </w:tc>
      </w:tr>
      <w:tr w:rsidR="00222BDE" w:rsidTr="008632FB">
        <w:trPr>
          <w:trHeight w:hRule="exact" w:val="718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Pr="00F46078" w:rsidRDefault="00222BDE" w:rsidP="008632F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46078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F46078" w:rsidP="008632FB">
            <w:pPr>
              <w:pStyle w:val="TableContents"/>
              <w:ind w:left="629"/>
            </w:pPr>
            <w:r>
              <w:t>S/N</w:t>
            </w:r>
          </w:p>
        </w:tc>
      </w:tr>
      <w:tr w:rsidR="00222BDE" w:rsidTr="008632FB">
        <w:trPr>
          <w:trHeight w:hRule="exact" w:val="744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Pr="00F46078" w:rsidRDefault="00222BDE" w:rsidP="008632F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22BDE" w:rsidRPr="00F46078" w:rsidRDefault="00222BDE" w:rsidP="008632F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46078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Pr="00F46078" w:rsidRDefault="00F46078" w:rsidP="008632FB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S/N</w:t>
            </w:r>
          </w:p>
        </w:tc>
      </w:tr>
      <w:tr w:rsidR="00222BDE" w:rsidTr="008632FB">
        <w:trPr>
          <w:trHeight w:hRule="exact" w:val="732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Pr="00F46078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TableContents"/>
              <w:ind w:left="629"/>
            </w:pPr>
            <w:r>
              <w:t>Primero</w:t>
            </w:r>
          </w:p>
        </w:tc>
      </w:tr>
      <w:tr w:rsidR="00222BDE" w:rsidTr="008632FB">
        <w:trPr>
          <w:trHeight w:hRule="exact" w:val="724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22BDE" w:rsidRDefault="00222BDE" w:rsidP="008632F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F46078" w:rsidP="00F46078">
            <w:pPr>
              <w:pStyle w:val="TableContents"/>
              <w:ind w:left="629"/>
            </w:pPr>
            <w:proofErr w:type="spellStart"/>
            <w:r>
              <w:t>Martes</w:t>
            </w:r>
            <w:proofErr w:type="spellEnd"/>
            <w:r>
              <w:t xml:space="preserve"> </w:t>
            </w:r>
            <w:r w:rsidR="00222BDE">
              <w:t xml:space="preserve"> </w:t>
            </w:r>
            <w:r>
              <w:t>06</w:t>
            </w:r>
            <w:r w:rsidR="00222BDE">
              <w:t xml:space="preserve"> de </w:t>
            </w:r>
            <w:proofErr w:type="spellStart"/>
            <w:r w:rsidR="00222BDE">
              <w:t>septiembre</w:t>
            </w:r>
            <w:proofErr w:type="spellEnd"/>
            <w:r w:rsidR="00222BDE">
              <w:t xml:space="preserve"> de 2020</w:t>
            </w:r>
          </w:p>
        </w:tc>
      </w:tr>
      <w:tr w:rsidR="00222BDE" w:rsidTr="008632FB">
        <w:trPr>
          <w:trHeight w:hRule="exact" w:val="819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22BDE" w:rsidRDefault="00222BDE" w:rsidP="008632F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TableContents"/>
              <w:ind w:left="629"/>
            </w:pPr>
          </w:p>
        </w:tc>
      </w:tr>
      <w:tr w:rsidR="00222BDE" w:rsidTr="008632FB">
        <w:trPr>
          <w:trHeight w:hRule="exact" w:val="660"/>
        </w:trPr>
        <w:tc>
          <w:tcPr>
            <w:tcW w:w="412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Standard"/>
              <w:ind w:left="629"/>
              <w:jc w:val="right"/>
            </w:pPr>
          </w:p>
        </w:tc>
        <w:tc>
          <w:tcPr>
            <w:tcW w:w="7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22BDE" w:rsidRDefault="00222BDE" w:rsidP="008632FB">
            <w:pPr>
              <w:pStyle w:val="TableContents"/>
              <w:ind w:left="629"/>
            </w:pPr>
          </w:p>
        </w:tc>
      </w:tr>
    </w:tbl>
    <w:p w:rsidR="00222BDE" w:rsidRDefault="00222BDE" w:rsidP="00222BDE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222BDE" w:rsidRPr="009174F3" w:rsidRDefault="00222BDE" w:rsidP="00222BDE">
      <w:pPr>
        <w:pStyle w:val="Standard"/>
        <w:jc w:val="center"/>
        <w:rPr>
          <w:lang w:val="es-MX"/>
        </w:rPr>
      </w:pPr>
    </w:p>
    <w:p w:rsidR="00222BDE" w:rsidRPr="009174F3" w:rsidRDefault="00222BDE" w:rsidP="00222BDE">
      <w:pPr>
        <w:pStyle w:val="Standard"/>
        <w:rPr>
          <w:lang w:val="es-MX"/>
        </w:rPr>
      </w:pPr>
    </w:p>
    <w:p w:rsidR="00222BDE" w:rsidRPr="009174F3" w:rsidRDefault="00222BDE" w:rsidP="00222BDE">
      <w:pPr>
        <w:pStyle w:val="Standard"/>
        <w:rPr>
          <w:lang w:val="es-MX"/>
        </w:rPr>
      </w:pPr>
    </w:p>
    <w:p w:rsidR="00222BDE" w:rsidRPr="009174F3" w:rsidRDefault="00222BDE" w:rsidP="00222BDE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9174F3">
        <w:rPr>
          <w:rFonts w:ascii="Calibri" w:hAnsi="Calibri"/>
          <w:color w:val="000000"/>
          <w:sz w:val="52"/>
          <w:lang w:val="es-MX"/>
        </w:rPr>
        <w:tab/>
      </w:r>
      <w:r w:rsidRPr="009174F3">
        <w:rPr>
          <w:rFonts w:ascii="Calibri" w:hAnsi="Calibri"/>
          <w:color w:val="000000"/>
          <w:sz w:val="52"/>
          <w:lang w:val="es-MX"/>
        </w:rPr>
        <w:tab/>
      </w:r>
      <w:r w:rsidRPr="009174F3">
        <w:rPr>
          <w:rFonts w:ascii="Calibri" w:hAnsi="Calibri"/>
          <w:color w:val="000000"/>
          <w:sz w:val="52"/>
          <w:lang w:val="es-MX"/>
        </w:rPr>
        <w:tab/>
      </w:r>
      <w:r w:rsidRPr="009174F3">
        <w:rPr>
          <w:rFonts w:ascii="Calibri" w:hAnsi="Calibri"/>
          <w:color w:val="000000"/>
          <w:sz w:val="52"/>
          <w:lang w:val="es-MX"/>
        </w:rPr>
        <w:tab/>
        <w:t>CALIFICACIÓN</w:t>
      </w:r>
      <w:proofErr w:type="gramStart"/>
      <w:r w:rsidRPr="009174F3">
        <w:rPr>
          <w:rFonts w:ascii="Calibri" w:hAnsi="Calibri"/>
          <w:color w:val="000000"/>
          <w:sz w:val="52"/>
          <w:lang w:val="es-MX"/>
        </w:rPr>
        <w:t>:_</w:t>
      </w:r>
      <w:proofErr w:type="gramEnd"/>
      <w:r w:rsidRPr="009174F3">
        <w:rPr>
          <w:rFonts w:ascii="Calibri" w:hAnsi="Calibri"/>
          <w:color w:val="000000"/>
          <w:sz w:val="52"/>
          <w:lang w:val="es-MX"/>
        </w:rPr>
        <w:t>_________</w:t>
      </w:r>
    </w:p>
    <w:p w:rsidR="00222BDE" w:rsidRDefault="00222BDE">
      <w:r>
        <w:br w:type="page"/>
      </w:r>
    </w:p>
    <w:p w:rsidR="00F46078" w:rsidRDefault="00F4607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55E9737" wp14:editId="2A2A1890">
            <wp:extent cx="5597764" cy="2977117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05"/>
                    <a:stretch/>
                  </pic:blipFill>
                  <pic:spPr bwMode="auto">
                    <a:xfrm>
                      <a:off x="0" y="0"/>
                      <a:ext cx="5612130" cy="298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078" w:rsidRPr="00BE4E7F" w:rsidRDefault="00F46078" w:rsidP="00AB5D4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 w:rsidRPr="00BE4E7F">
        <w:rPr>
          <w:rFonts w:ascii="Arial" w:hAnsi="Arial" w:cs="Arial"/>
          <w:sz w:val="24"/>
          <w:szCs w:val="24"/>
        </w:rPr>
        <w:t>Abrimos”Google</w:t>
      </w:r>
      <w:proofErr w:type="spellEnd"/>
      <w:r w:rsidRPr="00BE4E7F">
        <w:rPr>
          <w:rFonts w:ascii="Arial" w:hAnsi="Arial" w:cs="Arial"/>
          <w:sz w:val="24"/>
          <w:szCs w:val="24"/>
        </w:rPr>
        <w:t>” para comenzar a realizar búsquedas con los comandos</w:t>
      </w:r>
    </w:p>
    <w:p w:rsidR="00F46078" w:rsidRPr="00BE4E7F" w:rsidRDefault="0097328A" w:rsidP="00AB5D44">
      <w:pPr>
        <w:spacing w:line="360" w:lineRule="auto"/>
        <w:ind w:firstLine="142"/>
        <w:jc w:val="both"/>
        <w:rPr>
          <w:rFonts w:ascii="Arial" w:hAnsi="Arial" w:cs="Arial"/>
          <w:sz w:val="24"/>
          <w:szCs w:val="24"/>
        </w:rPr>
      </w:pPr>
      <w:r w:rsidRPr="00BE4E7F">
        <w:rPr>
          <w:rFonts w:ascii="Arial" w:hAnsi="Arial" w:cs="Arial"/>
          <w:sz w:val="24"/>
          <w:szCs w:val="24"/>
        </w:rPr>
        <w:t xml:space="preserve">Comandos “” y - </w:t>
      </w:r>
      <w:r>
        <w:rPr>
          <w:noProof/>
          <w:lang w:eastAsia="es-MX"/>
        </w:rPr>
        <w:drawing>
          <wp:inline distT="0" distB="0" distL="0" distR="0" wp14:anchorId="26AAB28C" wp14:editId="7D9059D5">
            <wp:extent cx="5597762" cy="2987749"/>
            <wp:effectExtent l="0" t="0" r="317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67"/>
                    <a:stretch/>
                  </pic:blipFill>
                  <pic:spPr bwMode="auto">
                    <a:xfrm>
                      <a:off x="0" y="0"/>
                      <a:ext cx="5612130" cy="299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28A" w:rsidRPr="00BE4E7F" w:rsidRDefault="0097328A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4E7F">
        <w:rPr>
          <w:rFonts w:ascii="Arial" w:hAnsi="Arial" w:cs="Arial"/>
          <w:sz w:val="24"/>
          <w:szCs w:val="24"/>
        </w:rPr>
        <w:t xml:space="preserve">Para buscar imágenes de física o química menos de biología colocamos un </w:t>
      </w:r>
      <w:proofErr w:type="spellStart"/>
      <w:r w:rsidRPr="00BE4E7F">
        <w:rPr>
          <w:rFonts w:ascii="Arial" w:hAnsi="Arial" w:cs="Arial"/>
          <w:sz w:val="24"/>
          <w:szCs w:val="24"/>
        </w:rPr>
        <w:t>or</w:t>
      </w:r>
      <w:proofErr w:type="spellEnd"/>
      <w:r w:rsidRPr="00BE4E7F">
        <w:rPr>
          <w:rFonts w:ascii="Arial" w:hAnsi="Arial" w:cs="Arial"/>
          <w:sz w:val="24"/>
          <w:szCs w:val="24"/>
        </w:rPr>
        <w:t xml:space="preserve"> o un “-”</w:t>
      </w:r>
    </w:p>
    <w:p w:rsidR="0097328A" w:rsidRDefault="0097328A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7328A" w:rsidRDefault="0097328A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7328A" w:rsidRDefault="0097328A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7328A" w:rsidRPr="00BE4E7F" w:rsidRDefault="0097328A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4E7F">
        <w:rPr>
          <w:rFonts w:ascii="Arial" w:hAnsi="Arial" w:cs="Arial"/>
          <w:sz w:val="24"/>
          <w:szCs w:val="24"/>
        </w:rPr>
        <w:t>Comandos  de “”</w:t>
      </w:r>
    </w:p>
    <w:p w:rsidR="00F46078" w:rsidRPr="00BE4E7F" w:rsidRDefault="0097328A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750D2EA" wp14:editId="22B84B7A">
            <wp:extent cx="5597764" cy="2923954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094"/>
                    <a:stretch/>
                  </pic:blipFill>
                  <pic:spPr bwMode="auto">
                    <a:xfrm>
                      <a:off x="0" y="0"/>
                      <a:ext cx="5612130" cy="293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28A" w:rsidRPr="00BE4E7F" w:rsidRDefault="0097328A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4E7F">
        <w:rPr>
          <w:rFonts w:ascii="Arial" w:hAnsi="Arial" w:cs="Arial"/>
          <w:sz w:val="24"/>
          <w:szCs w:val="24"/>
        </w:rPr>
        <w:t>Se utiliza solo para buscar la palabra entre comillas</w:t>
      </w:r>
    </w:p>
    <w:p w:rsidR="0097328A" w:rsidRDefault="0097328A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7328A" w:rsidRPr="00BE4E7F" w:rsidRDefault="0097328A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4E7F">
        <w:rPr>
          <w:rFonts w:ascii="Arial" w:hAnsi="Arial" w:cs="Arial"/>
          <w:sz w:val="24"/>
          <w:szCs w:val="24"/>
        </w:rPr>
        <w:t>Comandos +</w:t>
      </w:r>
    </w:p>
    <w:p w:rsidR="0097328A" w:rsidRPr="00BE4E7F" w:rsidRDefault="0097328A" w:rsidP="002E7F38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405B97F" wp14:editId="3AAA09CA">
            <wp:extent cx="5597764" cy="2977117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405"/>
                    <a:stretch/>
                  </pic:blipFill>
                  <pic:spPr bwMode="auto">
                    <a:xfrm>
                      <a:off x="0" y="0"/>
                      <a:ext cx="5612130" cy="298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28A" w:rsidRPr="00BE4E7F" w:rsidRDefault="0097328A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4E7F">
        <w:rPr>
          <w:rFonts w:ascii="Arial" w:hAnsi="Arial" w:cs="Arial"/>
          <w:sz w:val="24"/>
          <w:szCs w:val="24"/>
        </w:rPr>
        <w:t>Solo busca palabras con el articulo inicial hacia adelante</w:t>
      </w:r>
    </w:p>
    <w:p w:rsidR="0097328A" w:rsidRDefault="0097328A" w:rsidP="00AB5D44">
      <w:pPr>
        <w:spacing w:line="360" w:lineRule="auto"/>
        <w:ind w:left="142"/>
        <w:jc w:val="both"/>
        <w:rPr>
          <w:noProof/>
          <w:lang w:eastAsia="es-MX"/>
        </w:rPr>
      </w:pPr>
      <w:r w:rsidRPr="00BE4E7F">
        <w:rPr>
          <w:rFonts w:ascii="Arial" w:hAnsi="Arial" w:cs="Arial"/>
          <w:sz w:val="24"/>
          <w:szCs w:val="24"/>
        </w:rPr>
        <w:lastRenderedPageBreak/>
        <w:t>Comandos “Define”</w:t>
      </w:r>
      <w:r w:rsidRPr="0097328A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54E1EC1" wp14:editId="40FE8BB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8A" w:rsidRDefault="0097328A" w:rsidP="00AB5D44">
      <w:pPr>
        <w:spacing w:line="360" w:lineRule="auto"/>
        <w:ind w:left="142"/>
        <w:jc w:val="both"/>
        <w:rPr>
          <w:noProof/>
          <w:lang w:eastAsia="es-MX"/>
        </w:rPr>
      </w:pPr>
      <w:r>
        <w:rPr>
          <w:noProof/>
          <w:lang w:eastAsia="es-MX"/>
        </w:rPr>
        <w:t>Busca el significado de la palabra despues de los dos puntos.</w:t>
      </w:r>
    </w:p>
    <w:p w:rsidR="0097328A" w:rsidRPr="00BE4E7F" w:rsidRDefault="0097328A" w:rsidP="00AB5D44">
      <w:pPr>
        <w:pStyle w:val="Default"/>
        <w:ind w:left="142"/>
        <w:jc w:val="both"/>
        <w:rPr>
          <w:sz w:val="22"/>
          <w:szCs w:val="22"/>
        </w:rPr>
      </w:pPr>
      <w:r>
        <w:rPr>
          <w:noProof/>
          <w:lang w:eastAsia="es-MX"/>
        </w:rPr>
        <w:t>Comandos</w:t>
      </w:r>
      <w:r w:rsidR="00BE4E7F">
        <w:rPr>
          <w:noProof/>
          <w:lang w:eastAsia="es-MX"/>
        </w:rPr>
        <w:t>:</w:t>
      </w:r>
      <w:r>
        <w:rPr>
          <w:noProof/>
          <w:lang w:eastAsia="es-MX"/>
        </w:rPr>
        <w:t xml:space="preserve"> </w:t>
      </w:r>
      <w:r w:rsidR="00BE4E7F">
        <w:rPr>
          <w:noProof/>
          <w:lang w:eastAsia="es-MX"/>
        </w:rPr>
        <w:t>“</w:t>
      </w:r>
      <w:r>
        <w:rPr>
          <w:noProof/>
          <w:lang w:eastAsia="es-MX"/>
        </w:rPr>
        <w:t>site:</w:t>
      </w:r>
      <w:r w:rsidR="00BE4E7F">
        <w:rPr>
          <w:noProof/>
          <w:lang w:eastAsia="es-MX"/>
        </w:rPr>
        <w:t xml:space="preserve">”, </w:t>
      </w:r>
      <w:r>
        <w:rPr>
          <w:noProof/>
          <w:lang w:eastAsia="es-MX"/>
        </w:rPr>
        <w:t xml:space="preserve"> </w:t>
      </w:r>
      <w:r w:rsidR="00BE4E7F">
        <w:rPr>
          <w:noProof/>
          <w:lang w:eastAsia="es-MX"/>
        </w:rPr>
        <w:t>“</w:t>
      </w:r>
      <w:r w:rsidR="00BE4E7F">
        <w:rPr>
          <w:sz w:val="22"/>
          <w:szCs w:val="22"/>
        </w:rPr>
        <w:t>~”  y  “</w:t>
      </w:r>
      <w:proofErr w:type="gramStart"/>
      <w:r w:rsidR="00BE4E7F">
        <w:rPr>
          <w:sz w:val="22"/>
          <w:szCs w:val="22"/>
        </w:rPr>
        <w:t>..”</w:t>
      </w:r>
      <w:proofErr w:type="gramEnd"/>
    </w:p>
    <w:p w:rsidR="0097328A" w:rsidRPr="00BE4E7F" w:rsidRDefault="0097328A" w:rsidP="00AB5D44">
      <w:pPr>
        <w:spacing w:line="360" w:lineRule="auto"/>
        <w:ind w:left="142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043846E" wp14:editId="393C12A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7F" w:rsidRPr="00BE4E7F" w:rsidRDefault="00BE4E7F" w:rsidP="00AB5D44">
      <w:pPr>
        <w:spacing w:line="360" w:lineRule="auto"/>
        <w:ind w:left="142"/>
        <w:jc w:val="both"/>
        <w:rPr>
          <w:rFonts w:ascii="Arial" w:hAnsi="Arial" w:cs="Arial"/>
          <w:sz w:val="24"/>
          <w:szCs w:val="24"/>
        </w:rPr>
      </w:pPr>
      <w:r w:rsidRPr="00BE4E7F">
        <w:rPr>
          <w:rFonts w:ascii="Arial" w:hAnsi="Arial" w:cs="Arial"/>
          <w:sz w:val="24"/>
          <w:szCs w:val="24"/>
        </w:rPr>
        <w:t xml:space="preserve">Ayudan a buscar una cierta palabra en </w:t>
      </w:r>
      <w:proofErr w:type="gramStart"/>
      <w:r w:rsidRPr="00BE4E7F">
        <w:rPr>
          <w:rFonts w:ascii="Arial" w:hAnsi="Arial" w:cs="Arial"/>
          <w:sz w:val="24"/>
          <w:szCs w:val="24"/>
        </w:rPr>
        <w:t>un</w:t>
      </w:r>
      <w:proofErr w:type="gramEnd"/>
      <w:r w:rsidRPr="00BE4E7F">
        <w:rPr>
          <w:rFonts w:ascii="Arial" w:hAnsi="Arial" w:cs="Arial"/>
          <w:sz w:val="24"/>
          <w:szCs w:val="24"/>
        </w:rPr>
        <w:t xml:space="preserve"> página específica entre dos intervalos de tiempo </w:t>
      </w:r>
    </w:p>
    <w:p w:rsidR="00BE4E7F" w:rsidRDefault="00BE4E7F" w:rsidP="00AB5D44">
      <w:pPr>
        <w:spacing w:line="360" w:lineRule="auto"/>
        <w:ind w:left="142"/>
        <w:jc w:val="both"/>
        <w:rPr>
          <w:noProof/>
          <w:lang w:eastAsia="es-MX"/>
        </w:rPr>
      </w:pPr>
      <w:r w:rsidRPr="00BE4E7F">
        <w:rPr>
          <w:rFonts w:ascii="Arial" w:hAnsi="Arial" w:cs="Arial"/>
          <w:sz w:val="24"/>
          <w:szCs w:val="24"/>
        </w:rPr>
        <w:lastRenderedPageBreak/>
        <w:t>Comandos: “</w:t>
      </w:r>
      <w:proofErr w:type="spellStart"/>
      <w:r w:rsidRPr="00BE4E7F">
        <w:rPr>
          <w:rFonts w:ascii="Arial" w:hAnsi="Arial" w:cs="Arial"/>
          <w:sz w:val="24"/>
          <w:szCs w:val="24"/>
        </w:rPr>
        <w:t>intitle</w:t>
      </w:r>
      <w:proofErr w:type="spellEnd"/>
      <w:r w:rsidRPr="00BE4E7F">
        <w:rPr>
          <w:rFonts w:ascii="Arial" w:hAnsi="Arial" w:cs="Arial"/>
          <w:sz w:val="24"/>
          <w:szCs w:val="24"/>
        </w:rPr>
        <w:t>:”, “</w:t>
      </w:r>
      <w:proofErr w:type="spellStart"/>
      <w:r w:rsidRPr="00BE4E7F">
        <w:rPr>
          <w:rFonts w:ascii="Arial" w:hAnsi="Arial" w:cs="Arial"/>
          <w:sz w:val="24"/>
          <w:szCs w:val="24"/>
        </w:rPr>
        <w:t>intext</w:t>
      </w:r>
      <w:proofErr w:type="spellEnd"/>
      <w:r w:rsidRPr="00BE4E7F">
        <w:rPr>
          <w:rFonts w:ascii="Arial" w:hAnsi="Arial" w:cs="Arial"/>
          <w:sz w:val="24"/>
          <w:szCs w:val="24"/>
        </w:rPr>
        <w:t>” y “</w:t>
      </w:r>
      <w:proofErr w:type="spellStart"/>
      <w:r w:rsidRPr="00BE4E7F">
        <w:rPr>
          <w:rFonts w:ascii="Arial" w:hAnsi="Arial" w:cs="Arial"/>
          <w:sz w:val="24"/>
          <w:szCs w:val="24"/>
        </w:rPr>
        <w:t>filetype</w:t>
      </w:r>
      <w:proofErr w:type="spellEnd"/>
      <w:r w:rsidRPr="00BE4E7F">
        <w:rPr>
          <w:rFonts w:ascii="Arial" w:hAnsi="Arial" w:cs="Arial"/>
          <w:sz w:val="24"/>
          <w:szCs w:val="24"/>
        </w:rPr>
        <w:t>”</w:t>
      </w:r>
      <w:r w:rsidRPr="00BE4E7F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50A46E54" wp14:editId="4F2976B0">
            <wp:extent cx="5597764" cy="2977117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405"/>
                    <a:stretch/>
                  </pic:blipFill>
                  <pic:spPr bwMode="auto">
                    <a:xfrm>
                      <a:off x="0" y="0"/>
                      <a:ext cx="5612130" cy="298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E7F" w:rsidRDefault="00BE4E7F" w:rsidP="00AB5D44">
      <w:pPr>
        <w:spacing w:line="360" w:lineRule="auto"/>
        <w:ind w:left="142"/>
        <w:jc w:val="both"/>
        <w:rPr>
          <w:noProof/>
          <w:lang w:eastAsia="es-MX"/>
        </w:rPr>
      </w:pPr>
      <w:r>
        <w:rPr>
          <w:noProof/>
          <w:lang w:eastAsia="es-MX"/>
        </w:rPr>
        <w:t xml:space="preserve">Calculadora se abre cuando se ingresa una operación del campo </w:t>
      </w:r>
      <w:r>
        <w:rPr>
          <w:noProof/>
          <w:lang w:eastAsia="es-MX"/>
        </w:rPr>
        <w:drawing>
          <wp:inline distT="0" distB="0" distL="0" distR="0" wp14:anchorId="04BB268B" wp14:editId="1AC2457D">
            <wp:extent cx="5597762" cy="2860158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9122"/>
                    <a:stretch/>
                  </pic:blipFill>
                  <pic:spPr bwMode="auto">
                    <a:xfrm>
                      <a:off x="0" y="0"/>
                      <a:ext cx="5612130" cy="286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E7F" w:rsidRDefault="00BE4E7F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BF16914" wp14:editId="4758D44B">
            <wp:extent cx="5597762" cy="297711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405"/>
                    <a:stretch/>
                  </pic:blipFill>
                  <pic:spPr bwMode="auto">
                    <a:xfrm>
                      <a:off x="0" y="0"/>
                      <a:ext cx="5612130" cy="298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E7F" w:rsidRDefault="000C11A0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Convertidor de unidades: </w:t>
      </w:r>
      <w:r>
        <w:rPr>
          <w:noProof/>
          <w:lang w:eastAsia="es-MX"/>
        </w:rPr>
        <w:drawing>
          <wp:inline distT="0" distB="0" distL="0" distR="0" wp14:anchorId="4DF83015" wp14:editId="455978F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38" w:rsidRDefault="000C11A0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unidades ingresadas se transforman en </w:t>
      </w:r>
      <w:r w:rsidR="002E7F38">
        <w:rPr>
          <w:rFonts w:ascii="Arial" w:hAnsi="Arial" w:cs="Arial"/>
          <w:sz w:val="24"/>
          <w:szCs w:val="24"/>
        </w:rPr>
        <w:t>las que se pide convertir y en el caso de las monedas nacionales estas en caso de necesitarlo aparecerá una gráfica en la que aparece la devaluación de la misma frente a la moneda a convertir.</w:t>
      </w:r>
    </w:p>
    <w:p w:rsidR="000C11A0" w:rsidRDefault="002E7F38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4C3BEA8" wp14:editId="0E77C2DA">
            <wp:extent cx="5607170" cy="241539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23382"/>
                    <a:stretch/>
                  </pic:blipFill>
                  <pic:spPr bwMode="auto">
                    <a:xfrm>
                      <a:off x="0" y="0"/>
                      <a:ext cx="5612130" cy="241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F38" w:rsidRDefault="002E7F38" w:rsidP="002E7F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C11A0" w:rsidRDefault="00AB5D44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Graficas en 2d</w:t>
      </w:r>
      <w:r w:rsidR="002E7F38">
        <w:rPr>
          <w:rFonts w:ascii="Arial" w:hAnsi="Arial" w:cs="Arial"/>
          <w:sz w:val="24"/>
          <w:szCs w:val="24"/>
        </w:rPr>
        <w:t>:</w:t>
      </w:r>
    </w:p>
    <w:p w:rsidR="002E7F38" w:rsidRDefault="002E7F3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5B5B1A7" wp14:editId="7801DF13">
            <wp:extent cx="5607170" cy="2596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7636"/>
                    <a:stretch/>
                  </pic:blipFill>
                  <pic:spPr bwMode="auto">
                    <a:xfrm>
                      <a:off x="0" y="0"/>
                      <a:ext cx="5612130" cy="259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F38" w:rsidRDefault="002E7F3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puede graficar una función indicándole el rango y dominio</w:t>
      </w:r>
    </w:p>
    <w:p w:rsidR="002326FF" w:rsidRDefault="002326FF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326FF" w:rsidRDefault="002326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E7F38" w:rsidRDefault="002E7F3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Google académico: </w:t>
      </w:r>
    </w:p>
    <w:p w:rsidR="002E7F38" w:rsidRDefault="002E7F3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7063D17" wp14:editId="622BFA0A">
            <wp:extent cx="5598543" cy="2786333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54" b="11615"/>
                    <a:stretch/>
                  </pic:blipFill>
                  <pic:spPr bwMode="auto">
                    <a:xfrm>
                      <a:off x="0" y="0"/>
                      <a:ext cx="5603497" cy="278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6FF" w:rsidRDefault="002326FF" w:rsidP="00232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Ingresamos a “Google </w:t>
      </w:r>
      <w:proofErr w:type="spellStart"/>
      <w:r>
        <w:rPr>
          <w:rFonts w:ascii="Arial" w:hAnsi="Arial" w:cs="Arial"/>
          <w:sz w:val="24"/>
          <w:szCs w:val="24"/>
        </w:rPr>
        <w:t>scholar</w:t>
      </w:r>
      <w:proofErr w:type="spellEnd"/>
      <w:r>
        <w:rPr>
          <w:rFonts w:ascii="Arial" w:hAnsi="Arial" w:cs="Arial"/>
          <w:sz w:val="24"/>
          <w:szCs w:val="24"/>
        </w:rPr>
        <w:t xml:space="preserve">” mediante el buscador de Google </w:t>
      </w:r>
    </w:p>
    <w:p w:rsidR="002E7F38" w:rsidRDefault="002326FF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6F2B91D" wp14:editId="2F01B485">
            <wp:extent cx="5607170" cy="290710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785"/>
                    <a:stretch/>
                  </pic:blipFill>
                  <pic:spPr bwMode="auto">
                    <a:xfrm>
                      <a:off x="0" y="0"/>
                      <a:ext cx="5612130" cy="290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6FF" w:rsidRDefault="002326FF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la palabra “</w:t>
      </w:r>
      <w:proofErr w:type="spellStart"/>
      <w:r>
        <w:rPr>
          <w:rFonts w:ascii="Arial" w:hAnsi="Arial" w:cs="Arial"/>
          <w:sz w:val="24"/>
          <w:szCs w:val="24"/>
        </w:rPr>
        <w:t>Author</w:t>
      </w:r>
      <w:proofErr w:type="spellEnd"/>
      <w:r>
        <w:rPr>
          <w:rFonts w:ascii="Arial" w:hAnsi="Arial" w:cs="Arial"/>
          <w:sz w:val="24"/>
          <w:szCs w:val="24"/>
        </w:rPr>
        <w:t>:” se puede buscar cualquier libro o documento del que sea autor la persona a buscar</w:t>
      </w:r>
    </w:p>
    <w:p w:rsidR="002326FF" w:rsidRDefault="002326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326FF" w:rsidRDefault="002326FF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Google imágenes:</w:t>
      </w:r>
    </w:p>
    <w:p w:rsidR="002326FF" w:rsidRDefault="002326FF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buscar un grupo de imágenes arrastrando una imagen en el buscador </w:t>
      </w:r>
    </w:p>
    <w:p w:rsidR="002326FF" w:rsidRDefault="009174F3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D93AAC9" wp14:editId="3D837126">
            <wp:extent cx="2553419" cy="1923690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385" t="25174" r="29077" b="13806"/>
                    <a:stretch/>
                  </pic:blipFill>
                  <pic:spPr bwMode="auto">
                    <a:xfrm>
                      <a:off x="0" y="0"/>
                      <a:ext cx="2555678" cy="192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4F3" w:rsidRDefault="009174F3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B07FA1E" wp14:editId="322D6A2A">
            <wp:extent cx="5538157" cy="2812212"/>
            <wp:effectExtent l="0" t="0" r="571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199" r="1231" b="5597"/>
                    <a:stretch/>
                  </pic:blipFill>
                  <pic:spPr bwMode="auto">
                    <a:xfrm>
                      <a:off x="0" y="0"/>
                      <a:ext cx="5538157" cy="281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4F3" w:rsidRDefault="009174F3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Creación de cuenta de en github.com:</w:t>
      </w:r>
    </w:p>
    <w:p w:rsidR="009174F3" w:rsidRDefault="009174F3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Ingresamos al sitio oficial de github.com</w:t>
      </w:r>
    </w:p>
    <w:p w:rsidR="00634D11" w:rsidRDefault="009174F3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17C14D2" wp14:editId="5FD6399F">
            <wp:extent cx="5538157" cy="2518913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0962" r="1109" b="9038"/>
                    <a:stretch/>
                  </pic:blipFill>
                  <pic:spPr bwMode="auto">
                    <a:xfrm>
                      <a:off x="0" y="0"/>
                      <a:ext cx="5549895" cy="252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4F3" w:rsidRDefault="00634D11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CBCAA16" wp14:editId="1BEB7DAA">
            <wp:extent cx="5529532" cy="25879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506" r="1263" b="6302"/>
                    <a:stretch/>
                  </pic:blipFill>
                  <pic:spPr bwMode="auto">
                    <a:xfrm>
                      <a:off x="0" y="0"/>
                      <a:ext cx="5541251" cy="259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4F3" w:rsidRDefault="009174F3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29532" cy="2702191"/>
            <wp:effectExtent l="0" t="0" r="0" b="3175"/>
            <wp:docPr id="21" name="Imagen 21" descr="C:\Users\Equipo 03\Downloads\WhatsApp Image 2020-10-06 at 8.10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quipo 03\Downloads\WhatsApp Image 2020-10-06 at 8.10.4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7" r="1385"/>
                    <a:stretch/>
                  </pic:blipFill>
                  <pic:spPr bwMode="auto">
                    <a:xfrm>
                      <a:off x="0" y="0"/>
                      <a:ext cx="5534423" cy="270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D11" w:rsidRDefault="00634D11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damos en iniciar proyecto y después creamos un nombre e inicializamos un </w:t>
      </w:r>
      <w:proofErr w:type="spellStart"/>
      <w:r>
        <w:rPr>
          <w:rFonts w:ascii="Arial" w:hAnsi="Arial" w:cs="Arial"/>
          <w:sz w:val="24"/>
          <w:szCs w:val="24"/>
        </w:rPr>
        <w:t>readme</w:t>
      </w:r>
      <w:proofErr w:type="spellEnd"/>
      <w:r>
        <w:rPr>
          <w:rFonts w:ascii="Arial" w:hAnsi="Arial" w:cs="Arial"/>
          <w:sz w:val="24"/>
          <w:szCs w:val="24"/>
        </w:rPr>
        <w:t xml:space="preserve"> y lo finalizamos</w:t>
      </w:r>
    </w:p>
    <w:p w:rsidR="00F4067C" w:rsidRDefault="00F4067C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 nuevo expediente</w:t>
      </w:r>
    </w:p>
    <w:p w:rsidR="00F4067C" w:rsidRDefault="00F4067C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2EE9E01" wp14:editId="443FC386">
            <wp:extent cx="5607169" cy="263105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0124" b="6417"/>
                    <a:stretch/>
                  </pic:blipFill>
                  <pic:spPr bwMode="auto">
                    <a:xfrm>
                      <a:off x="0" y="0"/>
                      <a:ext cx="5612130" cy="263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67C" w:rsidRDefault="00F4067C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Le ponemos el nombre de datos y en la primera fila de colocamos nuestro nombre</w:t>
      </w:r>
    </w:p>
    <w:p w:rsidR="00F4067C" w:rsidRDefault="00F4067C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3778ED9" wp14:editId="7DEFEB10">
            <wp:extent cx="5529532" cy="231187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020" r="1385" b="20646"/>
                    <a:stretch/>
                  </pic:blipFill>
                  <pic:spPr bwMode="auto">
                    <a:xfrm>
                      <a:off x="0" y="0"/>
                      <a:ext cx="5534423" cy="231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67C" w:rsidRDefault="00F4067C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2795356" wp14:editId="04A9CC45">
            <wp:extent cx="5597323" cy="2001328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9826" b="6579"/>
                    <a:stretch/>
                  </pic:blipFill>
                  <pic:spPr bwMode="auto">
                    <a:xfrm>
                      <a:off x="0" y="0"/>
                      <a:ext cx="5612130" cy="200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308" w:rsidRDefault="001F330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Haremos una explicación del documento creado y le damos en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 new file</w:t>
      </w:r>
      <w:r>
        <w:rPr>
          <w:noProof/>
          <w:lang w:eastAsia="es-MX"/>
        </w:rPr>
        <w:drawing>
          <wp:inline distT="0" distB="0" distL="0" distR="0" wp14:anchorId="25BC0E38" wp14:editId="77E7C50F">
            <wp:extent cx="5607613" cy="2667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-47" t="7554" r="47" b="7855"/>
                    <a:stretch/>
                  </pic:blipFill>
                  <pic:spPr bwMode="auto">
                    <a:xfrm>
                      <a:off x="0" y="0"/>
                      <a:ext cx="5612130" cy="266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308" w:rsidRDefault="001F330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esto habremos indicado que hemos creado un nuevo documento en nuestro repositorio, con esto indicamos que hemos hecho una nueva modificación.</w:t>
      </w:r>
    </w:p>
    <w:p w:rsidR="001F3308" w:rsidRDefault="00FB6595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CD8DB0A" wp14:editId="6A73CF4F">
            <wp:extent cx="5607612" cy="28479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2417" b="7251"/>
                    <a:stretch/>
                  </pic:blipFill>
                  <pic:spPr bwMode="auto">
                    <a:xfrm>
                      <a:off x="0" y="0"/>
                      <a:ext cx="5612130" cy="285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308" w:rsidRDefault="001F3308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Agregamos los escudos de la UNAM y de la FI</w:t>
      </w:r>
      <w:r w:rsidR="00FB6595">
        <w:rPr>
          <w:rFonts w:ascii="Arial" w:hAnsi="Arial" w:cs="Arial"/>
          <w:sz w:val="24"/>
          <w:szCs w:val="24"/>
        </w:rPr>
        <w:t xml:space="preserve"> e indicamos que cambios hemos hecho.</w:t>
      </w:r>
    </w:p>
    <w:p w:rsidR="00FB6595" w:rsidRDefault="00FB6595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7DDEC27" wp14:editId="6AB78127">
            <wp:extent cx="5607612" cy="2533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2085" b="7552"/>
                    <a:stretch/>
                  </pic:blipFill>
                  <pic:spPr bwMode="auto">
                    <a:xfrm>
                      <a:off x="0" y="0"/>
                      <a:ext cx="5612130" cy="253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595" w:rsidRPr="00BE4E7F" w:rsidRDefault="00FB6595" w:rsidP="00AB5D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Indicamos que agregamos nuestro número de cuenta y correo electrónico.</w:t>
      </w:r>
      <w:bookmarkStart w:id="0" w:name="_GoBack"/>
      <w:bookmarkEnd w:id="0"/>
    </w:p>
    <w:sectPr w:rsidR="00FB6595" w:rsidRPr="00BE4E7F" w:rsidSect="002E7F38">
      <w:pgSz w:w="12240" w:h="15840"/>
      <w:pgMar w:top="1134" w:right="1701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8440F"/>
    <w:multiLevelType w:val="hybridMultilevel"/>
    <w:tmpl w:val="840891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0A5166"/>
    <w:multiLevelType w:val="hybridMultilevel"/>
    <w:tmpl w:val="B1A6D3F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078"/>
    <w:rsid w:val="000754F5"/>
    <w:rsid w:val="000C11A0"/>
    <w:rsid w:val="001F3308"/>
    <w:rsid w:val="00222BDE"/>
    <w:rsid w:val="002326FF"/>
    <w:rsid w:val="002E7F38"/>
    <w:rsid w:val="00634D11"/>
    <w:rsid w:val="009174F3"/>
    <w:rsid w:val="0097328A"/>
    <w:rsid w:val="00AB5D44"/>
    <w:rsid w:val="00BE4E7F"/>
    <w:rsid w:val="00D103FD"/>
    <w:rsid w:val="00F4067C"/>
    <w:rsid w:val="00F46078"/>
    <w:rsid w:val="00FB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222BD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22BDE"/>
    <w:pPr>
      <w:suppressLineNumbers/>
    </w:pPr>
  </w:style>
  <w:style w:type="paragraph" w:customStyle="1" w:styleId="Cambria">
    <w:name w:val="Cambria"/>
    <w:basedOn w:val="TableContents"/>
    <w:rsid w:val="00222BDE"/>
  </w:style>
  <w:style w:type="paragraph" w:styleId="Textodeglobo">
    <w:name w:val="Balloon Text"/>
    <w:basedOn w:val="Normal"/>
    <w:link w:val="TextodegloboCar"/>
    <w:uiPriority w:val="99"/>
    <w:semiHidden/>
    <w:unhideWhenUsed/>
    <w:rsid w:val="00F46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60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7328A"/>
    <w:pPr>
      <w:ind w:left="720"/>
      <w:contextualSpacing/>
    </w:pPr>
  </w:style>
  <w:style w:type="paragraph" w:customStyle="1" w:styleId="Default">
    <w:name w:val="Default"/>
    <w:rsid w:val="00BE4E7F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222BD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22BDE"/>
    <w:pPr>
      <w:suppressLineNumbers/>
    </w:pPr>
  </w:style>
  <w:style w:type="paragraph" w:customStyle="1" w:styleId="Cambria">
    <w:name w:val="Cambria"/>
    <w:basedOn w:val="TableContents"/>
    <w:rsid w:val="00222BDE"/>
  </w:style>
  <w:style w:type="paragraph" w:styleId="Textodeglobo">
    <w:name w:val="Balloon Text"/>
    <w:basedOn w:val="Normal"/>
    <w:link w:val="TextodegloboCar"/>
    <w:uiPriority w:val="99"/>
    <w:semiHidden/>
    <w:unhideWhenUsed/>
    <w:rsid w:val="00F46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60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7328A"/>
    <w:pPr>
      <w:ind w:left="720"/>
      <w:contextualSpacing/>
    </w:pPr>
  </w:style>
  <w:style w:type="paragraph" w:customStyle="1" w:styleId="Default">
    <w:name w:val="Default"/>
    <w:rsid w:val="00BE4E7F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ver\Downloads\PLANTILLA%20LABORATORIO%20COMPUT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LABORATORIO COMPUTO</Template>
  <TotalTime>83</TotalTime>
  <Pages>12</Pages>
  <Words>376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Equipo 03</cp:lastModifiedBy>
  <cp:revision>4</cp:revision>
  <dcterms:created xsi:type="dcterms:W3CDTF">2020-10-07T00:41:00Z</dcterms:created>
  <dcterms:modified xsi:type="dcterms:W3CDTF">2020-10-07T02:15:00Z</dcterms:modified>
</cp:coreProperties>
</file>